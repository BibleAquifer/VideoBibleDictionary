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Nests Inside Noah's Ark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26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