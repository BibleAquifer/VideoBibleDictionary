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Adult and Kid Goat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Adult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Alabaster Jar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Ashes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Axe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69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4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77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8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