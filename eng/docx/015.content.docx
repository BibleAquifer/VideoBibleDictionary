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Sackcloth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Sacrificial Animals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Sandals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Sea of Galilee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Sickle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Sleeping Mat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Snow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Sponge with Wine on a Stick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Staff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Stew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Stick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Stone Wall Around a Vineyard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Synagogue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6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84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1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85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31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1262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1381/720p.mp4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videos/a166/720p.mp4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videos/a113/720p.mp4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videos/a170/720p.mp4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videos/a34/720p.mp4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videos/a18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