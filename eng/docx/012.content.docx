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Oil Lamp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Olive and Palm Branches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Olive Tree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2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5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4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