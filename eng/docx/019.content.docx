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Video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license.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Watchtower for a Vineyard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(97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Water Jar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(63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Wheat Ready For Harvest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Wheat with Heads of Grain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(131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White Robe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Wilderness or Desert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(55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Wineskins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(59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Winnowing Fork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Writing Tablet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6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20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2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131/720p.mp4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videos/a10/720p.mp4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videos/a6/720p.mp4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videos/a24/720p.mp4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videos/a118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