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Video Bible Dictionary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license.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Hail Falling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(12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House in the Time of Jesus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(87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444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45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