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Man Who Is Girded Up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Manger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Millstone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Mount of Olives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Mount Precipice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(101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55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3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32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40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4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