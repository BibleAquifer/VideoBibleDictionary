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Video Bible Dictionary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license.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Egyptian Cloak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Entrance to Jewish House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(88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33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48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