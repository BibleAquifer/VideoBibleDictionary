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Garden of Gethsemane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(108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Garden Tomb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Goat Skin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7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35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352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