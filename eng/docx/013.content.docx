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Video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license.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Pearls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Pine Trees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(91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Platter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Purple Robe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Purse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75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264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80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1356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1351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