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Unleavened Bread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