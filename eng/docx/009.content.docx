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Lampstand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Large Basket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7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