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Video Bible Dictionary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license.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F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Fine Linen Cloth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(68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Fish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(85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Fish Scales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(72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Fishing Net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(82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Four Soils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(89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350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27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129/720p.mp4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videos/a19/720p.mp4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videos/a3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