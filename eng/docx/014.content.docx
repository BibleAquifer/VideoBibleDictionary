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Video Bible Dictionary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license.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Reed Plant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(82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Rooster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(5 seconds)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87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388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