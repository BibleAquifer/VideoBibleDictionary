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Tambourine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Tombs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Town Gate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(118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Traveler's Bag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(47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Tunic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7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8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25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23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