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Video Bible Dictionary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license.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A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Acantilados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(49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Árbol de olivo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(92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2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44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