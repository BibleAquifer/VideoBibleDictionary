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Video Bible Dictionary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license.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Palo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(70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Paloma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(91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Pan sin levadura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(71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Pescado cocido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(81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Pez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(85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Piedra angular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(77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Piedra de molino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(88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70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69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38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43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127/720p.mp4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videos/a181/720p.mp4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videos/a32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