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Esponja con vino en un palo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Esterilla para dormir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(59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81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3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