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Video Bible Dictionary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Video Bible Dictionary</w:t>
      </w:r>
      <w:r>
        <w:rPr>
          <w:lang w:val="es_ES" w:bidi="es_ES"/>
        </w:rPr>
        <w:t xml:space="preserve"> © 2023 SRV Partners. Released under CC BY-SA 4.0 license. </w:t>
      </w:r>
      <w:r>
        <w:rPr>
          <w:lang w:val="es_ES" w:bidi="es_ES"/>
        </w:rPr>
        <w:t>Video Bible Dictionary</w:t>
      </w:r>
      <w:r>
        <w:rPr>
          <w:lang w:val="es_ES" w:bidi="es_ES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es_ES" w:bidi="es_ES"/>
        </w:rPr>
        <w:t>Video Bible Dictionary</w:t>
      </w:r>
      <w:r>
        <w:rPr>
          <w:lang w:val="es_ES" w:bidi="es_ES"/>
        </w:rPr>
        <w:t xml:space="preserve"> © 2023 SRV Partners.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Torre de vigilancia para un viñedo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(97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Trigo con espigas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(131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Trigo listo para la cosecha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(79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Tumba del jardín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(84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Tumbas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(93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2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Túnica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(82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Túnica blanca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(76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Túnica púrpura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(89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36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2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1/720p.mp4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videos/a35/720p.mp4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videos/a8/720p.mp4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videos/a4/720p.mp4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videos/a131/720p.mp4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videos/a1356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