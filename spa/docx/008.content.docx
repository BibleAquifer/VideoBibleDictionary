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Jardín de Getsemaní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(108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Jarra de alabastro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7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4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