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Video Bible Dictionary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license.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L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Lámpara de aceite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(75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22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