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Video Bible Dictionary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Video Bible Dictionary</w:t>
      </w:r>
      <w:r>
        <w:rPr>
          <w:lang w:val="es_ES" w:bidi="es_ES"/>
        </w:rPr>
        <w:t xml:space="preserve"> © 2023 SRV Partners. Released under CC BY-SA 4.0 license. </w:t>
      </w:r>
      <w:r>
        <w:rPr>
          <w:lang w:val="es_ES" w:bidi="es_ES"/>
        </w:rPr>
        <w:t>Video Bible Dictionary</w:t>
      </w:r>
      <w:r>
        <w:rPr>
          <w:lang w:val="es_ES" w:bidi="es_ES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es_ES" w:bidi="es_ES"/>
        </w:rPr>
        <w:t>Video Bible Dictionary</w:t>
      </w:r>
      <w:r>
        <w:rPr>
          <w:lang w:val="es_ES" w:bidi="es_ES"/>
        </w:rPr>
        <w:t xml:space="preserve"> © 2023 SRV Partners.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C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Cadenas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Video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(73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4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Camello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Video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(58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6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Candelero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Video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(84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8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Casa en el tiempo de Jesús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Video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(87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20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Cesta como celemín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Video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(77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22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Cesta grande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Video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(83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24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Cesta para provisiones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Video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(88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26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Cuatro suelos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Video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(89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28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26/720p.mp4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videos/a9/720p.mp4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videos/a21/720p.mp4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videos/a145/720p.mp4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videos/a30/720p.mp4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s3.amazonaws.com/cbbt-er.public/media/videos/a27/720p.mp4" TargetMode="External"/><Relationship Id="rId25" Type="http://schemas.openxmlformats.org/officeDocument/2006/relationships/image" Target="media/image7.jpg"/><Relationship Id="rId26" Type="http://schemas.openxmlformats.org/officeDocument/2006/relationships/hyperlink" Target="https://s3.amazonaws.com/cbbt-er.public/media/videos/a1253/720p.mp4" TargetMode="External"/><Relationship Id="rId27" Type="http://schemas.openxmlformats.org/officeDocument/2006/relationships/image" Target="media/image8.jpg"/><Relationship Id="rId28" Type="http://schemas.openxmlformats.org/officeDocument/2006/relationships/hyperlink" Target="https://s3.amazonaws.com/cbbt-er.public/media/videos/a3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