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Video Bible Dictionary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license.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Hierbas amargas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Hoz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(68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9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85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