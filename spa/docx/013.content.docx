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Video Bible Dictionary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license.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Ramas de olivo y de palma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(68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Red de pesca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(82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Río Jordán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5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9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3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