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Video Bible Dictionary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license.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Maison à l'époque de Jésus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(87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Manteau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(72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Mer de Galilée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(114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Mont des Oliviers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(90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Mur de pierre autour d'une vigne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(71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45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33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11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40/720p.mp4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videos/a34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