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Falaises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(49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Faucille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Filet de pêche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fleuve Jourdain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5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9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