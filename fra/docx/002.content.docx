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Chameau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chandelier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Club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Coq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5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8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