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Éponge avec du vin sur un bâton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8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