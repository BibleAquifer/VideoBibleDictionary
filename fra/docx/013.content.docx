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Sac de voyageur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(47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Sandales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synagogue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3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4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8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