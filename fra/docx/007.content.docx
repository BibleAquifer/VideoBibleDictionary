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Video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license.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Jardin de Gethsémané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(108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7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