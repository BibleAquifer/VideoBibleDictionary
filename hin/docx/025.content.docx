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Video Bible Dictionary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license.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शोरबा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(72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13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