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फटकने का सूप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