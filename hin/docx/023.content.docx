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Video Bible Dictionary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license.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लाठी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(53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लाठी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(74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लेखन पट्टिका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(72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66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25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118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