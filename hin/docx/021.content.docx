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यरदन नदी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यहूदी घर का प्रवेश द्वार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यात्री का झोला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(47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यीशु के समय के घर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यूसुफ का अंगरखा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48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23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45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35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