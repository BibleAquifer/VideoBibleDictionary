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पर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प्रेसिपिस पर्वत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(101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4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