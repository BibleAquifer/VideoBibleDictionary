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जंगल या रेगिस्तान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(55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जूते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और खजूर के पेड़ की डालियाँ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(68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8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का पहाड़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(90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0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जैतून का पेड़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(92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22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0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4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5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40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4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