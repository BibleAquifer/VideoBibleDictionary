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मछली की पंखुड़ी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मछली पकड़ने का जाल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मशक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महीन मलमल का कपड़ा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मिस्र का वस्त्र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मुर्गा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 seconds)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मोती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6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50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33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1388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17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