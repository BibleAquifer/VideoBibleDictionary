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Resource: Video Bible Dictionary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Video Bible Dictionary</w:t>
      </w:r>
      <w:r>
        <w:rPr>
          <w:lang w:val="hi_IN" w:bidi="hi_IN"/>
        </w:rPr>
        <w:t xml:space="preserve"> © 2023 SRV Partners. Released under CC BY-SA 4.0 license. </w:t>
      </w:r>
      <w:r>
        <w:rPr>
          <w:lang w:val="hi_IN" w:bidi="hi_IN"/>
        </w:rPr>
        <w:t>Video Bible Dictionary</w:t>
      </w:r>
      <w:r>
        <w:rPr>
          <w:lang w:val="hi_IN" w:bidi="hi_IN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hi_IN" w:bidi="hi_IN"/>
        </w:rPr>
        <w:t>Video Bible Dictionary</w:t>
      </w:r>
      <w:r>
        <w:rPr>
          <w:lang w:val="hi_IN" w:bidi="hi_IN"/>
        </w:rPr>
        <w:t xml:space="preserve"> © 2023 SRV Partners. Released under CC BY-SA 4.0 license by Mission Mutual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pStyle w:val="Heading1"/>
      </w:pPr>
      <w:r>
        <w:rPr>
          <w:lang w:val="hi_IN" w:bidi="hi_IN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ग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गतसमनी का बगीचा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Video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(108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14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गलील की झील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Video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(114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16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गुफा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Video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(94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18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गेहूँ कटनी के लिए तैयार है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Video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(79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20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गेहूँ की बालियाँ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Video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(131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22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i_I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videos/a37/720p.mp4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videos/a11/720p.mp4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s3.amazonaws.com/cbbt-er.public/media/videos/a141/720p.mp4" TargetMode="External"/><Relationship Id="rId19" Type="http://schemas.openxmlformats.org/officeDocument/2006/relationships/image" Target="media/image4.jpg"/><Relationship Id="rId20" Type="http://schemas.openxmlformats.org/officeDocument/2006/relationships/hyperlink" Target="https://s3.amazonaws.com/cbbt-er.public/media/videos/a1/720p.mp4" TargetMode="External"/><Relationship Id="rId21" Type="http://schemas.openxmlformats.org/officeDocument/2006/relationships/image" Target="media/image5.jpg"/><Relationship Id="rId22" Type="http://schemas.openxmlformats.org/officeDocument/2006/relationships/hyperlink" Target="https://s3.amazonaws.com/cbbt-er.public/media/videos/a2/720p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