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च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चक्की का पाट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चट्टानें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चरनी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चार प्रकार की मिट्टियाँ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33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