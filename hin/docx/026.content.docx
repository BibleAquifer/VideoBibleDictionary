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संगमरमर का पात्र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सरकंडे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सामान रखने की टोकरी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सिक्के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सोने के लिए चटाई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41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7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253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28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3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