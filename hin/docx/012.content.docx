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Video Bible Dictionary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license.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तांबे के सिक्के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(69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तेल का दीपक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(75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29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22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