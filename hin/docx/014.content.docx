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दीवट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दीवार के साथ कोने का पत्थर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(77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6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21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8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