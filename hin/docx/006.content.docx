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कड़वे सागपात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कब्रें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(93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कमर बाँधे हुआ मनुष्य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(67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कमरबन्द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कुर्ता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कुल्हाड़ी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8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355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35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4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18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