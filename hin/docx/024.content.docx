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गधा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वयस्क बकरी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6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