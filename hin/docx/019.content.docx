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ब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बकरी की खाल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बगीचे की कब्र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बटुआ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बर्फ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बलिदान के पशु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(91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52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5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5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262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6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