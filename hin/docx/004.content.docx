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Video Bible Dictionary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license.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ए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एक डंडी पर दाखरस में भिगोया हुआ पनसोख्‍ता।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(73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381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