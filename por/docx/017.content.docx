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Video Bible Dictionary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license.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Tabuinha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(72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Topo da colina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(101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Torre de vigia para uma vinha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(97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Trigo com espigas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(131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Trigo pronto para a colheita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(79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Túmulo do jardim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(84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Túmulos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(93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Túnica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(82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18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43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36/720p.mp4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videos/a2/720p.mp4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videos/a1/720p.mp4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videos/a35/720p.mp4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videos/a8/720p.mp4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videos/a4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