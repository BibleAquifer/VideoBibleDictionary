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Sandálias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Sinagoga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Sortes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Suporte de candeeiro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6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2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