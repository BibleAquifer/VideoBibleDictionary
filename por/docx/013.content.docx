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Pá de joeirar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Pano de saco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Pão sem fermento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Pedra angular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Peixe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Peixe cozido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Penhascos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(49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Pérolas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Planta de junco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Portão da cidade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(118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4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39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38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81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27/720p.mp4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videos/a43/720p.mp4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videos/a12/720p.mp4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videos/a175/720p.mp4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videos/a187/720p.mp4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videos/a125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