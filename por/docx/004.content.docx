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Entrada de uma casa judaica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Ermo ou deserto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(55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Ervas amargas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Escamas de peixe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Esponja com vinho em uma vara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Esteira de dormir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48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0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39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29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381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3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