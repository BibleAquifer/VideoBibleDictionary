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Cajado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Camelo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Capa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Casa no tempo de Jesus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Caverna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Cesta como alqueire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Cesta de mantimentos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Cesta grande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Cinto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Correntes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3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45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41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30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253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27/720p.mp4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videos/a135/720p.mp4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videos/a2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