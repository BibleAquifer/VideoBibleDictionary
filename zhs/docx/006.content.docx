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橄榄山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(90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橄榄树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(92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橄榄树和棕榈树枝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40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44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