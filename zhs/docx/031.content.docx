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ye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耶稣时代的房屋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(87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45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