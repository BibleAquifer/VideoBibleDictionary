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pu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葡萄园的守望台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(97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葡萄园周围的石墙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3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