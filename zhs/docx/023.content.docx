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shu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熟透待收的麦子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熟鱼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(81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4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