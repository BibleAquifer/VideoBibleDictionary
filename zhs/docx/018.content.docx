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liang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凉鞋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(56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粮篮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4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253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