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公鸡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(5 seconds)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8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