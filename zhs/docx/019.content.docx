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Video Bible Dictionary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license.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luo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骆驼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Video Content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(58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9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