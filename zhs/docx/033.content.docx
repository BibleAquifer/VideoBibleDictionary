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you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犹太会堂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油灯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(75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86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22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