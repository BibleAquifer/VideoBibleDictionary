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jie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结穗的麦子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(131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2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