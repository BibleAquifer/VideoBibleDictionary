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dang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当作量斗的篮子。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(77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30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